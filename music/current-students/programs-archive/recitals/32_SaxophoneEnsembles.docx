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2BD965" w14:textId="77777777" w:rsidR="00786104" w:rsidRDefault="00527894">
      <w:bookmarkStart w:id="0" w:name="_MacBuGuideStaticData_8400V"/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D3FF21F" wp14:editId="32DA9FD6">
                <wp:simplePos x="0" y="0"/>
                <wp:positionH relativeFrom="page">
                  <wp:posOffset>5641975</wp:posOffset>
                </wp:positionH>
                <wp:positionV relativeFrom="page">
                  <wp:posOffset>4270375</wp:posOffset>
                </wp:positionV>
                <wp:extent cx="3886200" cy="2425700"/>
                <wp:effectExtent l="0" t="0" r="0" b="12700"/>
                <wp:wrapThrough wrapText="bothSides">
                  <wp:wrapPolygon edited="0">
                    <wp:start x="141" y="0"/>
                    <wp:lineTo x="141" y="21487"/>
                    <wp:lineTo x="21318" y="21487"/>
                    <wp:lineTo x="21318" y="0"/>
                    <wp:lineTo x="141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2425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B9CCD6" w14:textId="2D234CB4" w:rsidR="0079355B" w:rsidRDefault="00527894" w:rsidP="00DE42DD">
                            <w:pPr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  <w:t>Student Chamber Music</w:t>
                            </w:r>
                          </w:p>
                          <w:p w14:paraId="3E4268F0" w14:textId="77777777" w:rsidR="00333AF9" w:rsidRPr="006C3BC8" w:rsidRDefault="00333AF9" w:rsidP="00DE42DD">
                            <w:pPr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</w:pPr>
                          </w:p>
                          <w:p w14:paraId="7BF3FC30" w14:textId="77777777" w:rsidR="0079355B" w:rsidRPr="00527894" w:rsidRDefault="00527894" w:rsidP="00DE42DD">
                            <w:pPr>
                              <w:rPr>
                                <w:rFonts w:ascii="Arial" w:hAnsi="Arial"/>
                                <w:sz w:val="36"/>
                                <w:szCs w:val="36"/>
                              </w:rPr>
                            </w:pPr>
                            <w:r w:rsidRPr="00527894">
                              <w:rPr>
                                <w:rFonts w:ascii="Arial" w:hAnsi="Arial"/>
                                <w:sz w:val="36"/>
                                <w:szCs w:val="36"/>
                              </w:rPr>
                              <w:t>NDSU Saxophone Ensembles</w:t>
                            </w:r>
                          </w:p>
                          <w:p w14:paraId="5A1EC475" w14:textId="00F88ED3" w:rsidR="00527894" w:rsidRDefault="00527894" w:rsidP="00DE42DD">
                            <w:pPr>
                              <w:rPr>
                                <w:rFonts w:ascii="Arial" w:hAnsi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sz w:val="28"/>
                                <w:szCs w:val="28"/>
                              </w:rPr>
                              <w:tab/>
                            </w:r>
                            <w:r w:rsidR="00382935">
                              <w:rPr>
                                <w:rFonts w:ascii="Arial" w:hAnsi="Arial"/>
                                <w:sz w:val="28"/>
                                <w:szCs w:val="28"/>
                              </w:rPr>
                              <w:t>12</w:t>
                            </w:r>
                            <w:r w:rsidR="00382935" w:rsidRPr="00382935">
                              <w:rPr>
                                <w:rFonts w:ascii="Arial" w:hAnsi="Arial"/>
                                <w:sz w:val="28"/>
                                <w:szCs w:val="28"/>
                                <w:vertAlign w:val="superscript"/>
                              </w:rPr>
                              <w:t>th</w:t>
                            </w:r>
                            <w:r w:rsidR="00382935">
                              <w:rPr>
                                <w:rFonts w:ascii="Arial" w:hAnsi="Arial"/>
                                <w:sz w:val="28"/>
                                <w:szCs w:val="28"/>
                              </w:rPr>
                              <w:t xml:space="preserve"> Avenue</w:t>
                            </w:r>
                            <w:r>
                              <w:rPr>
                                <w:rFonts w:ascii="Arial" w:hAnsi="Arial"/>
                                <w:sz w:val="28"/>
                                <w:szCs w:val="28"/>
                              </w:rPr>
                              <w:t xml:space="preserve"> Saxophone Quartet</w:t>
                            </w:r>
                          </w:p>
                          <w:p w14:paraId="6963A2A1" w14:textId="46ACF8AB" w:rsidR="00527894" w:rsidRDefault="00527894" w:rsidP="00DE42DD">
                            <w:pPr>
                              <w:rPr>
                                <w:rFonts w:ascii="Arial" w:hAnsi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sz w:val="28"/>
                                <w:szCs w:val="28"/>
                              </w:rPr>
                              <w:tab/>
                            </w:r>
                            <w:r w:rsidR="00382935">
                              <w:rPr>
                                <w:rFonts w:ascii="Arial" w:hAnsi="Arial"/>
                                <w:sz w:val="28"/>
                                <w:szCs w:val="28"/>
                              </w:rPr>
                              <w:t>Bison</w:t>
                            </w:r>
                            <w:r>
                              <w:rPr>
                                <w:rFonts w:ascii="Arial" w:hAnsi="Arial"/>
                                <w:sz w:val="28"/>
                                <w:szCs w:val="28"/>
                              </w:rPr>
                              <w:t xml:space="preserve"> Saxophone </w:t>
                            </w:r>
                            <w:r w:rsidR="00382935">
                              <w:rPr>
                                <w:rFonts w:ascii="Arial" w:hAnsi="Arial"/>
                                <w:sz w:val="28"/>
                                <w:szCs w:val="28"/>
                              </w:rPr>
                              <w:t>Quartet</w:t>
                            </w:r>
                          </w:p>
                          <w:p w14:paraId="2E62EA6F" w14:textId="77777777" w:rsidR="00527894" w:rsidRDefault="00527894" w:rsidP="00DE42DD">
                            <w:pPr>
                              <w:rPr>
                                <w:rFonts w:ascii="Arial" w:hAnsi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sz w:val="28"/>
                                <w:szCs w:val="28"/>
                              </w:rPr>
                              <w:tab/>
                              <w:t>NDSU Saxophone Trio</w:t>
                            </w:r>
                          </w:p>
                          <w:p w14:paraId="23C8660A" w14:textId="77777777" w:rsidR="0079355B" w:rsidRPr="00527894" w:rsidRDefault="00527894" w:rsidP="00DE42DD">
                            <w:pPr>
                              <w:rPr>
                                <w:rFonts w:ascii="Arial" w:hAnsi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sz w:val="28"/>
                                <w:szCs w:val="28"/>
                              </w:rPr>
                              <w:tab/>
                              <w:t>NDSU Saxophone Choir</w:t>
                            </w:r>
                          </w:p>
                          <w:p w14:paraId="7A49A120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14:paraId="75B7502B" w14:textId="35309C9D" w:rsidR="0079355B" w:rsidRPr="006C3BC8" w:rsidRDefault="00382935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Frid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 xml:space="preserve">ay, </w:t>
                            </w:r>
                            <w:r>
                              <w:rPr>
                                <w:rFonts w:ascii="Arial" w:hAnsi="Arial"/>
                              </w:rPr>
                              <w:t>April 9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>, 20</w:t>
                            </w:r>
                            <w:r w:rsidR="00527894">
                              <w:rPr>
                                <w:rFonts w:ascii="Arial" w:hAnsi="Arial"/>
                              </w:rPr>
                              <w:t>2</w:t>
                            </w:r>
                            <w:r>
                              <w:rPr>
                                <w:rFonts w:ascii="Arial" w:hAnsi="Arial"/>
                              </w:rPr>
                              <w:t>1</w:t>
                            </w:r>
                          </w:p>
                          <w:p w14:paraId="148B7217" w14:textId="7FAD347B" w:rsidR="0079355B" w:rsidRPr="006C3BC8" w:rsidRDefault="00382935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Beckwith Recital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 xml:space="preserve"> Hall</w:t>
                            </w:r>
                          </w:p>
                          <w:p w14:paraId="44A4A88F" w14:textId="0B1BB71C" w:rsidR="0079355B" w:rsidRPr="006C3BC8" w:rsidRDefault="00382935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5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>:30 PM</w:t>
                            </w:r>
                          </w:p>
                          <w:p w14:paraId="7BE3455F" w14:textId="77777777" w:rsidR="0079355B" w:rsidRDefault="00793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3FF21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44.25pt;margin-top:336.25pt;width:306pt;height:191pt;z-index:25165721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" filled="f" stroked="f">
                <v:textbox>
                  <w:txbxContent>
                    <w:p w14:paraId="1DB9CCD6" w14:textId="2D234CB4" w:rsidR="0079355B" w:rsidRDefault="00527894" w:rsidP="00DE42DD">
                      <w:pPr>
                        <w:rPr>
                          <w:rFonts w:ascii="Arial" w:hAnsi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sz w:val="32"/>
                          <w:szCs w:val="32"/>
                        </w:rPr>
                        <w:t>Student Chamber Music</w:t>
                      </w:r>
                    </w:p>
                    <w:p w14:paraId="3E4268F0" w14:textId="77777777" w:rsidR="00333AF9" w:rsidRPr="006C3BC8" w:rsidRDefault="00333AF9" w:rsidP="00DE42DD">
                      <w:pPr>
                        <w:rPr>
                          <w:rFonts w:ascii="Arial" w:hAnsi="Arial"/>
                          <w:sz w:val="32"/>
                          <w:szCs w:val="32"/>
                        </w:rPr>
                      </w:pPr>
                    </w:p>
                    <w:p w14:paraId="7BF3FC30" w14:textId="77777777" w:rsidR="0079355B" w:rsidRPr="00527894" w:rsidRDefault="00527894" w:rsidP="00DE42DD">
                      <w:pPr>
                        <w:rPr>
                          <w:rFonts w:ascii="Arial" w:hAnsi="Arial"/>
                          <w:sz w:val="36"/>
                          <w:szCs w:val="36"/>
                        </w:rPr>
                      </w:pPr>
                      <w:r w:rsidRPr="00527894">
                        <w:rPr>
                          <w:rFonts w:ascii="Arial" w:hAnsi="Arial"/>
                          <w:sz w:val="36"/>
                          <w:szCs w:val="36"/>
                        </w:rPr>
                        <w:t>NDSU Saxophone Ensembles</w:t>
                      </w:r>
                    </w:p>
                    <w:p w14:paraId="5A1EC475" w14:textId="00F88ED3" w:rsidR="00527894" w:rsidRDefault="00527894" w:rsidP="00DE42DD">
                      <w:pPr>
                        <w:rPr>
                          <w:rFonts w:ascii="Arial" w:hAnsi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/>
                          <w:sz w:val="28"/>
                          <w:szCs w:val="28"/>
                        </w:rPr>
                        <w:tab/>
                      </w:r>
                      <w:r w:rsidR="00382935">
                        <w:rPr>
                          <w:rFonts w:ascii="Arial" w:hAnsi="Arial"/>
                          <w:sz w:val="28"/>
                          <w:szCs w:val="28"/>
                        </w:rPr>
                        <w:t>12</w:t>
                      </w:r>
                      <w:r w:rsidR="00382935" w:rsidRPr="00382935">
                        <w:rPr>
                          <w:rFonts w:ascii="Arial" w:hAnsi="Arial"/>
                          <w:sz w:val="28"/>
                          <w:szCs w:val="28"/>
                          <w:vertAlign w:val="superscript"/>
                        </w:rPr>
                        <w:t>th</w:t>
                      </w:r>
                      <w:r w:rsidR="00382935">
                        <w:rPr>
                          <w:rFonts w:ascii="Arial" w:hAnsi="Arial"/>
                          <w:sz w:val="28"/>
                          <w:szCs w:val="28"/>
                        </w:rPr>
                        <w:t xml:space="preserve"> Avenue</w:t>
                      </w:r>
                      <w:r>
                        <w:rPr>
                          <w:rFonts w:ascii="Arial" w:hAnsi="Arial"/>
                          <w:sz w:val="28"/>
                          <w:szCs w:val="28"/>
                        </w:rPr>
                        <w:t xml:space="preserve"> Saxophone Quartet</w:t>
                      </w:r>
                    </w:p>
                    <w:p w14:paraId="6963A2A1" w14:textId="46ACF8AB" w:rsidR="00527894" w:rsidRDefault="00527894" w:rsidP="00DE42DD">
                      <w:pPr>
                        <w:rPr>
                          <w:rFonts w:ascii="Arial" w:hAnsi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/>
                          <w:sz w:val="28"/>
                          <w:szCs w:val="28"/>
                        </w:rPr>
                        <w:tab/>
                      </w:r>
                      <w:r w:rsidR="00382935">
                        <w:rPr>
                          <w:rFonts w:ascii="Arial" w:hAnsi="Arial"/>
                          <w:sz w:val="28"/>
                          <w:szCs w:val="28"/>
                        </w:rPr>
                        <w:t>Bison</w:t>
                      </w:r>
                      <w:r>
                        <w:rPr>
                          <w:rFonts w:ascii="Arial" w:hAnsi="Arial"/>
                          <w:sz w:val="28"/>
                          <w:szCs w:val="28"/>
                        </w:rPr>
                        <w:t xml:space="preserve"> Saxophone </w:t>
                      </w:r>
                      <w:r w:rsidR="00382935">
                        <w:rPr>
                          <w:rFonts w:ascii="Arial" w:hAnsi="Arial"/>
                          <w:sz w:val="28"/>
                          <w:szCs w:val="28"/>
                        </w:rPr>
                        <w:t>Quartet</w:t>
                      </w:r>
                    </w:p>
                    <w:p w14:paraId="2E62EA6F" w14:textId="77777777" w:rsidR="00527894" w:rsidRDefault="00527894" w:rsidP="00DE42DD">
                      <w:pPr>
                        <w:rPr>
                          <w:rFonts w:ascii="Arial" w:hAnsi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/>
                          <w:sz w:val="28"/>
                          <w:szCs w:val="28"/>
                        </w:rPr>
                        <w:tab/>
                        <w:t>NDSU Saxophone Trio</w:t>
                      </w:r>
                    </w:p>
                    <w:p w14:paraId="23C8660A" w14:textId="77777777" w:rsidR="0079355B" w:rsidRPr="00527894" w:rsidRDefault="00527894" w:rsidP="00DE42DD">
                      <w:pPr>
                        <w:rPr>
                          <w:rFonts w:ascii="Arial" w:hAnsi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/>
                          <w:sz w:val="28"/>
                          <w:szCs w:val="28"/>
                        </w:rPr>
                        <w:tab/>
                        <w:t>NDSU Saxophone Choir</w:t>
                      </w:r>
                    </w:p>
                    <w:p w14:paraId="7A49A120" w14:textId="77777777" w:rsidR="0079355B" w:rsidRPr="006C3BC8" w:rsidRDefault="0079355B" w:rsidP="00DE42DD">
                      <w:pPr>
                        <w:rPr>
                          <w:rFonts w:ascii="Arial" w:hAnsi="Arial"/>
                        </w:rPr>
                      </w:pPr>
                    </w:p>
                    <w:p w14:paraId="75B7502B" w14:textId="35309C9D" w:rsidR="0079355B" w:rsidRPr="006C3BC8" w:rsidRDefault="00382935" w:rsidP="00DE42DD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Frid</w:t>
                      </w:r>
                      <w:r w:rsidR="0079355B" w:rsidRPr="006C3BC8">
                        <w:rPr>
                          <w:rFonts w:ascii="Arial" w:hAnsi="Arial"/>
                        </w:rPr>
                        <w:t xml:space="preserve">ay, </w:t>
                      </w:r>
                      <w:r>
                        <w:rPr>
                          <w:rFonts w:ascii="Arial" w:hAnsi="Arial"/>
                        </w:rPr>
                        <w:t>April 9</w:t>
                      </w:r>
                      <w:r w:rsidR="0079355B" w:rsidRPr="006C3BC8">
                        <w:rPr>
                          <w:rFonts w:ascii="Arial" w:hAnsi="Arial"/>
                        </w:rPr>
                        <w:t>, 20</w:t>
                      </w:r>
                      <w:r w:rsidR="00527894">
                        <w:rPr>
                          <w:rFonts w:ascii="Arial" w:hAnsi="Arial"/>
                        </w:rPr>
                        <w:t>2</w:t>
                      </w:r>
                      <w:r>
                        <w:rPr>
                          <w:rFonts w:ascii="Arial" w:hAnsi="Arial"/>
                        </w:rPr>
                        <w:t>1</w:t>
                      </w:r>
                    </w:p>
                    <w:p w14:paraId="148B7217" w14:textId="7FAD347B" w:rsidR="0079355B" w:rsidRPr="006C3BC8" w:rsidRDefault="00382935" w:rsidP="00DE42DD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Beckwith Recital</w:t>
                      </w:r>
                      <w:r w:rsidR="0079355B" w:rsidRPr="006C3BC8">
                        <w:rPr>
                          <w:rFonts w:ascii="Arial" w:hAnsi="Arial"/>
                        </w:rPr>
                        <w:t xml:space="preserve"> Hall</w:t>
                      </w:r>
                    </w:p>
                    <w:p w14:paraId="44A4A88F" w14:textId="0B1BB71C" w:rsidR="0079355B" w:rsidRPr="006C3BC8" w:rsidRDefault="00382935" w:rsidP="00DE42DD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5</w:t>
                      </w:r>
                      <w:r w:rsidR="0079355B" w:rsidRPr="006C3BC8">
                        <w:rPr>
                          <w:rFonts w:ascii="Arial" w:hAnsi="Arial"/>
                        </w:rPr>
                        <w:t>:30 PM</w:t>
                      </w:r>
                    </w:p>
                    <w:p w14:paraId="7BE3455F" w14:textId="77777777" w:rsidR="0079355B" w:rsidRDefault="0079355B"/>
                  </w:txbxContent>
                </v:textbox>
                <w10:wrap type="through" anchorx="page" anchory="page"/>
              </v:shape>
            </w:pict>
          </mc:Fallback>
        </mc:AlternateContent>
      </w:r>
      <w:r w:rsidR="0079355B">
        <w:rPr>
          <w:noProof/>
        </w:rPr>
        <w:drawing>
          <wp:anchor distT="0" distB="0" distL="114300" distR="114300" simplePos="0" relativeHeight="251656192" behindDoc="0" locked="0" layoutInCell="1" allowOverlap="1" wp14:anchorId="08C526D7" wp14:editId="0E6FAF65">
            <wp:simplePos x="0" y="0"/>
            <wp:positionH relativeFrom="page">
              <wp:posOffset>286385</wp:posOffset>
            </wp:positionH>
            <wp:positionV relativeFrom="page">
              <wp:posOffset>5836920</wp:posOffset>
            </wp:positionV>
            <wp:extent cx="4695825" cy="1713865"/>
            <wp:effectExtent l="0" t="0" r="0" b="0"/>
            <wp:wrapThrough wrapText="bothSides">
              <wp:wrapPolygon edited="0">
                <wp:start x="5491" y="0"/>
                <wp:lineTo x="351" y="320"/>
                <wp:lineTo x="351" y="5122"/>
                <wp:lineTo x="4323" y="5122"/>
                <wp:lineTo x="234" y="8963"/>
                <wp:lineTo x="351" y="19527"/>
                <wp:lineTo x="467" y="20167"/>
                <wp:lineTo x="18110" y="20167"/>
                <wp:lineTo x="19161" y="17927"/>
                <wp:lineTo x="18811" y="16006"/>
                <wp:lineTo x="14254" y="15366"/>
                <wp:lineTo x="14488" y="8963"/>
                <wp:lineTo x="6075" y="5122"/>
                <wp:lineTo x="6192" y="0"/>
                <wp:lineTo x="5491" y="0"/>
              </wp:wrapPolygon>
            </wp:wrapThrough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355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A86C63" wp14:editId="633CFAAF">
                <wp:simplePos x="0" y="0"/>
                <wp:positionH relativeFrom="page">
                  <wp:posOffset>304165</wp:posOffset>
                </wp:positionH>
                <wp:positionV relativeFrom="page">
                  <wp:posOffset>685800</wp:posOffset>
                </wp:positionV>
                <wp:extent cx="4411980" cy="4796155"/>
                <wp:effectExtent l="0" t="0" r="0" b="4445"/>
                <wp:wrapThrough wrapText="bothSides">
                  <wp:wrapPolygon edited="0">
                    <wp:start x="124" y="0"/>
                    <wp:lineTo x="124" y="21506"/>
                    <wp:lineTo x="21264" y="21506"/>
                    <wp:lineTo x="21389" y="0"/>
                    <wp:lineTo x="124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1980" cy="4796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CEFB8E" w14:textId="77777777" w:rsidR="00BE6221" w:rsidRDefault="00BE6221" w:rsidP="00BE6221">
                            <w:pPr>
                              <w:pStyle w:val="Heading2"/>
                              <w:shd w:val="clear" w:color="auto" w:fill="FFFFFF"/>
                              <w:spacing w:before="0" w:beforeAutospacing="0" w:after="0" w:afterAutospacing="0"/>
                              <w:jc w:val="center"/>
                              <w:rPr>
                                <w:rFonts w:ascii="inherit" w:hAnsi="inherit" w:cs="Arial"/>
                                <w:color w:val="1C1E2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97E7BB1" wp14:editId="745BEFAB">
                                  <wp:extent cx="606056" cy="606056"/>
                                  <wp:effectExtent l="0" t="0" r="3810" b="381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1944" cy="621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9953393" w14:textId="77777777" w:rsidR="00BE6221" w:rsidRPr="0010268D" w:rsidRDefault="00BE6221" w:rsidP="00BE6221">
                            <w:pPr>
                              <w:pStyle w:val="Heading2"/>
                              <w:shd w:val="clear" w:color="auto" w:fill="FFFFFF"/>
                              <w:spacing w:before="0" w:beforeAutospacing="0" w:after="0" w:afterAutospacing="0"/>
                              <w:jc w:val="center"/>
                              <w:rPr>
                                <w:rFonts w:ascii="inherit" w:hAnsi="inherit" w:cs="Arial"/>
                                <w:color w:val="1C1E21"/>
                                <w:sz w:val="40"/>
                                <w:szCs w:val="40"/>
                              </w:rPr>
                            </w:pPr>
                            <w:hyperlink r:id="rId7" w:history="1">
                              <w:r w:rsidRPr="0010268D">
                                <w:rPr>
                                  <w:rStyle w:val="Hyperlink"/>
                                  <w:rFonts w:ascii="inherit" w:hAnsi="inherit" w:cs="Arial"/>
                                  <w:sz w:val="40"/>
                                  <w:szCs w:val="40"/>
                                </w:rPr>
                                <w:t>@NDSUPerformingArts</w:t>
                              </w:r>
                            </w:hyperlink>
                          </w:p>
                          <w:p w14:paraId="6BE8890F" w14:textId="77777777" w:rsidR="00BE6221" w:rsidRPr="0010268D" w:rsidRDefault="00BE6221" w:rsidP="00BE6221">
                            <w:pPr>
                              <w:shd w:val="clear" w:color="auto" w:fill="FFFFFF"/>
                              <w:rPr>
                                <w:rFonts w:ascii="inherit" w:eastAsia="Times New Roman" w:hAnsi="inherit" w:cs="Arial"/>
                                <w:color w:val="1C1E21"/>
                                <w:sz w:val="18"/>
                                <w:szCs w:val="18"/>
                              </w:rPr>
                            </w:pPr>
                          </w:p>
                          <w:p w14:paraId="52DEEBA0" w14:textId="77777777" w:rsidR="00BE6221" w:rsidRPr="0010268D" w:rsidRDefault="00BE6221" w:rsidP="00BE6221">
                            <w:pPr>
                              <w:shd w:val="clear" w:color="auto" w:fill="FFFFFF"/>
                              <w:rPr>
                                <w:rFonts w:ascii="Arial" w:eastAsia="Times New Roman" w:hAnsi="Arial" w:cs="Arial"/>
                                <w:color w:val="1C1E21"/>
                                <w:sz w:val="18"/>
                                <w:szCs w:val="18"/>
                              </w:rPr>
                            </w:pPr>
                            <w:r w:rsidRPr="0010268D">
                              <w:rPr>
                                <w:rFonts w:ascii="inherit" w:eastAsia="Times New Roman" w:hAnsi="inherit" w:cs="Arial"/>
                                <w:color w:val="1C1E21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4D02379C" w14:textId="77777777" w:rsidR="00BE6221" w:rsidRDefault="00BE6221" w:rsidP="00BE6221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Connect with u</w:t>
                            </w:r>
                            <w:r w:rsidRPr="0010268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s on Facebook to stay up to date on upcoming performance and streaming opportunities.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br/>
                            </w: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  <w:t>We will not have public audiences for any indoor concerts, except for supervising faculty members and technical staff.</w:t>
                            </w: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br/>
                            </w:r>
                          </w:p>
                          <w:p w14:paraId="691C3762" w14:textId="77777777" w:rsidR="00BE6221" w:rsidRPr="0010268D" w:rsidRDefault="00BE6221" w:rsidP="00BE6221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  <w:t xml:space="preserve">All performances in Beckwith Recital Hall and Festival Concert Hall will be recorded and livestreamed to the general public. </w:t>
                            </w:r>
                          </w:p>
                          <w:p w14:paraId="7A859106" w14:textId="77777777" w:rsidR="00BE6221" w:rsidRDefault="00BE6221" w:rsidP="00BE6221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</w:p>
                          <w:p w14:paraId="71199EFE" w14:textId="77777777" w:rsidR="00BE6221" w:rsidRDefault="00BE6221" w:rsidP="00BE6221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</w:p>
                          <w:p w14:paraId="7EF57460" w14:textId="77777777" w:rsidR="00BE6221" w:rsidRPr="0010268D" w:rsidRDefault="00BE6221" w:rsidP="00BE6221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jc w:val="center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Events</w:t>
                            </w:r>
                            <w:r w:rsidRPr="0010268D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are subject to change.</w:t>
                            </w:r>
                          </w:p>
                          <w:p w14:paraId="06B0D5C1" w14:textId="77777777" w:rsidR="0079355B" w:rsidRDefault="00793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86C63" id="Text Box 17" o:spid="_x0000_s1027" type="#_x0000_t202" style="position:absolute;margin-left:23.95pt;margin-top:54pt;width:347.4pt;height:377.6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" filled="f" stroked="f">
                <v:textbox>
                  <w:txbxContent>
                    <w:p w14:paraId="22CEFB8E" w14:textId="77777777" w:rsidR="00BE6221" w:rsidRDefault="00BE6221" w:rsidP="00BE6221">
                      <w:pPr>
                        <w:pStyle w:val="Heading2"/>
                        <w:shd w:val="clear" w:color="auto" w:fill="FFFFFF"/>
                        <w:spacing w:before="0" w:beforeAutospacing="0" w:after="0" w:afterAutospacing="0"/>
                        <w:jc w:val="center"/>
                        <w:rPr>
                          <w:rFonts w:ascii="inherit" w:hAnsi="inherit" w:cs="Arial"/>
                          <w:color w:val="1C1E21"/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  <w:color w:val="000000"/>
                          <w:sz w:val="24"/>
                          <w:szCs w:val="24"/>
                        </w:rPr>
                        <w:drawing>
                          <wp:inline distT="0" distB="0" distL="0" distR="0" wp14:anchorId="297E7BB1" wp14:editId="745BEFAB">
                            <wp:extent cx="606056" cy="606056"/>
                            <wp:effectExtent l="0" t="0" r="3810" b="381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1944" cy="621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9953393" w14:textId="77777777" w:rsidR="00BE6221" w:rsidRPr="0010268D" w:rsidRDefault="00BE6221" w:rsidP="00BE6221">
                      <w:pPr>
                        <w:pStyle w:val="Heading2"/>
                        <w:shd w:val="clear" w:color="auto" w:fill="FFFFFF"/>
                        <w:spacing w:before="0" w:beforeAutospacing="0" w:after="0" w:afterAutospacing="0"/>
                        <w:jc w:val="center"/>
                        <w:rPr>
                          <w:rFonts w:ascii="inherit" w:hAnsi="inherit" w:cs="Arial"/>
                          <w:color w:val="1C1E21"/>
                          <w:sz w:val="40"/>
                          <w:szCs w:val="40"/>
                        </w:rPr>
                      </w:pPr>
                      <w:hyperlink r:id="rId8" w:history="1">
                        <w:r w:rsidRPr="0010268D">
                          <w:rPr>
                            <w:rStyle w:val="Hyperlink"/>
                            <w:rFonts w:ascii="inherit" w:hAnsi="inherit" w:cs="Arial"/>
                            <w:sz w:val="40"/>
                            <w:szCs w:val="40"/>
                          </w:rPr>
                          <w:t>@NDSUPerformingArts</w:t>
                        </w:r>
                      </w:hyperlink>
                    </w:p>
                    <w:p w14:paraId="6BE8890F" w14:textId="77777777" w:rsidR="00BE6221" w:rsidRPr="0010268D" w:rsidRDefault="00BE6221" w:rsidP="00BE6221">
                      <w:pPr>
                        <w:shd w:val="clear" w:color="auto" w:fill="FFFFFF"/>
                        <w:rPr>
                          <w:rFonts w:ascii="inherit" w:eastAsia="Times New Roman" w:hAnsi="inherit" w:cs="Arial"/>
                          <w:color w:val="1C1E21"/>
                          <w:sz w:val="18"/>
                          <w:szCs w:val="18"/>
                        </w:rPr>
                      </w:pPr>
                    </w:p>
                    <w:p w14:paraId="52DEEBA0" w14:textId="77777777" w:rsidR="00BE6221" w:rsidRPr="0010268D" w:rsidRDefault="00BE6221" w:rsidP="00BE6221">
                      <w:pPr>
                        <w:shd w:val="clear" w:color="auto" w:fill="FFFFFF"/>
                        <w:rPr>
                          <w:rFonts w:ascii="Arial" w:eastAsia="Times New Roman" w:hAnsi="Arial" w:cs="Arial"/>
                          <w:color w:val="1C1E21"/>
                          <w:sz w:val="18"/>
                          <w:szCs w:val="18"/>
                        </w:rPr>
                      </w:pPr>
                      <w:r w:rsidRPr="0010268D">
                        <w:rPr>
                          <w:rFonts w:ascii="inherit" w:eastAsia="Times New Roman" w:hAnsi="inherit" w:cs="Arial"/>
                          <w:color w:val="1C1E21"/>
                          <w:sz w:val="18"/>
                          <w:szCs w:val="18"/>
                        </w:rPr>
                        <w:t>  </w:t>
                      </w:r>
                    </w:p>
                    <w:p w14:paraId="4D02379C" w14:textId="77777777" w:rsidR="00BE6221" w:rsidRDefault="00BE6221" w:rsidP="00BE6221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  <w:t>Connect with u</w:t>
                      </w:r>
                      <w:r w:rsidRPr="0010268D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  <w:t>s on Facebook to stay up to date on upcoming performance and streaming opportunities.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br/>
                      </w: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  <w:t>We will not have public audiences for any indoor concerts, except for supervising faculty members and technical staff.</w:t>
                      </w: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br/>
                      </w:r>
                    </w:p>
                    <w:p w14:paraId="691C3762" w14:textId="77777777" w:rsidR="00BE6221" w:rsidRPr="0010268D" w:rsidRDefault="00BE6221" w:rsidP="00BE6221">
                      <w:pPr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  <w:t xml:space="preserve">All performances in Beckwith Recital Hall and Festival Concert Hall will be recorded and livestreamed to the general public. </w:t>
                      </w:r>
                    </w:p>
                    <w:p w14:paraId="7A859106" w14:textId="77777777" w:rsidR="00BE6221" w:rsidRDefault="00BE6221" w:rsidP="00BE6221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</w:p>
                    <w:p w14:paraId="71199EFE" w14:textId="77777777" w:rsidR="00BE6221" w:rsidRDefault="00BE6221" w:rsidP="00BE6221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</w:p>
                    <w:p w14:paraId="7EF57460" w14:textId="77777777" w:rsidR="00BE6221" w:rsidRPr="0010268D" w:rsidRDefault="00BE6221" w:rsidP="00BE6221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jc w:val="center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t>Events</w:t>
                      </w:r>
                      <w:r w:rsidRPr="0010268D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are subject to change.</w:t>
                      </w:r>
                    </w:p>
                    <w:p w14:paraId="06B0D5C1" w14:textId="77777777" w:rsidR="0079355B" w:rsidRDefault="0079355B"/>
                  </w:txbxContent>
                </v:textbox>
                <w10:wrap type="through" anchorx="page" anchory="page"/>
              </v:shape>
            </w:pict>
          </mc:Fallback>
        </mc:AlternateContent>
      </w:r>
      <w:r w:rsidR="0079355B">
        <w:rPr>
          <w:noProof/>
        </w:rPr>
        <w:drawing>
          <wp:anchor distT="0" distB="0" distL="114300" distR="114300" simplePos="0" relativeHeight="251655168" behindDoc="0" locked="1" layoutInCell="1" allowOverlap="1" wp14:anchorId="189CA803" wp14:editId="4CE63A1B">
            <wp:simplePos x="0" y="0"/>
            <wp:positionH relativeFrom="page">
              <wp:posOffset>5339080</wp:posOffset>
            </wp:positionH>
            <wp:positionV relativeFrom="page">
              <wp:posOffset>702310</wp:posOffset>
            </wp:positionV>
            <wp:extent cx="4444365" cy="6762115"/>
            <wp:effectExtent l="0" t="0" r="635" b="0"/>
            <wp:wrapThrough wrapText="bothSides">
              <wp:wrapPolygon edited="0">
                <wp:start x="2222" y="0"/>
                <wp:lineTo x="2222" y="1298"/>
                <wp:lineTo x="0" y="2434"/>
                <wp:lineTo x="0" y="21501"/>
                <wp:lineTo x="21480" y="21501"/>
                <wp:lineTo x="21480" y="2434"/>
                <wp:lineTo x="19258" y="1298"/>
                <wp:lineTo x="19258" y="0"/>
                <wp:lineTo x="2222" y="0"/>
              </wp:wrapPolygon>
            </wp:wrapThrough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676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42DD">
        <w:br w:type="page"/>
      </w:r>
      <w:bookmarkEnd w:id="0"/>
      <w:r w:rsidR="008E3C9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4FEE6F" wp14:editId="107ADCE3">
                <wp:simplePos x="0" y="0"/>
                <wp:positionH relativeFrom="page">
                  <wp:posOffset>5078437</wp:posOffset>
                </wp:positionH>
                <wp:positionV relativeFrom="page">
                  <wp:posOffset>450166</wp:posOffset>
                </wp:positionV>
                <wp:extent cx="4434840" cy="7209692"/>
                <wp:effectExtent l="0" t="0" r="0" b="0"/>
                <wp:wrapThrough wrapText="bothSides">
                  <wp:wrapPolygon edited="0">
                    <wp:start x="309" y="38"/>
                    <wp:lineTo x="309" y="21537"/>
                    <wp:lineTo x="21216" y="21537"/>
                    <wp:lineTo x="21216" y="38"/>
                    <wp:lineTo x="309" y="38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4840" cy="72096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343236" w14:textId="396C0B0B" w:rsidR="0079355B" w:rsidRDefault="00382935" w:rsidP="00B036EE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Don’t Get Around Much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 xml:space="preserve">Anymore </w:t>
                            </w:r>
                            <w:r w:rsidR="00461A01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. . . . . . . . . . . . . . . . . . . . . . . . . . . . .</w:t>
                            </w:r>
                            <w:r w:rsidR="00527894" w:rsidRPr="00D3013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Duke Ellington </w:t>
                            </w:r>
                            <w:r w:rsidR="00527894" w:rsidRPr="00D30132">
                              <w:rPr>
                                <w:sz w:val="16"/>
                                <w:szCs w:val="16"/>
                              </w:rPr>
                              <w:t>(1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899</w:t>
                            </w:r>
                            <w:r w:rsidR="00527894" w:rsidRPr="00D30132">
                              <w:rPr>
                                <w:sz w:val="16"/>
                                <w:szCs w:val="16"/>
                              </w:rPr>
                              <w:t>-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1974</w:t>
                            </w:r>
                            <w:r w:rsidR="00527894" w:rsidRPr="00D30132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2DF5F4B1" w14:textId="1F641F4E" w:rsidR="00382935" w:rsidRPr="00D30132" w:rsidRDefault="00382935" w:rsidP="00B036EE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 xml:space="preserve">    arr. Peter Witte</w:t>
                            </w:r>
                          </w:p>
                          <w:p w14:paraId="36772739" w14:textId="77777777" w:rsidR="00527894" w:rsidRPr="00D30132" w:rsidRDefault="00527894" w:rsidP="0052789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42874E0" w14:textId="7E8F0683" w:rsidR="00527894" w:rsidRDefault="00382935" w:rsidP="0052789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Sir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 xml:space="preserve">Sax </w:t>
                            </w:r>
                            <w:r w:rsidR="00527894" w:rsidRPr="00D30132">
                              <w:rPr>
                                <w:sz w:val="16"/>
                                <w:szCs w:val="16"/>
                              </w:rPr>
                              <w:t xml:space="preserve"> . . .</w:t>
                            </w:r>
                            <w:proofErr w:type="gramEnd"/>
                            <w:r w:rsidR="00527894" w:rsidRPr="00D30132">
                              <w:rPr>
                                <w:sz w:val="16"/>
                                <w:szCs w:val="16"/>
                              </w:rPr>
                              <w:t xml:space="preserve"> . . . . . . . . . . . . . . . . . . . . .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. . . . . . . . . . . . . . . . . . . . . . . . . . . . . . . . Lennie Niehaus (1929 – 2020)</w:t>
                            </w:r>
                          </w:p>
                          <w:p w14:paraId="27AFF7B3" w14:textId="24BE44C4" w:rsidR="00382935" w:rsidRDefault="00382935" w:rsidP="0052789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E20DB71" w14:textId="65B8D080" w:rsidR="00382935" w:rsidRPr="00D30132" w:rsidRDefault="00382935" w:rsidP="00382935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12</w:t>
                            </w:r>
                            <w:r w:rsidRPr="00382935">
                              <w:rPr>
                                <w:b/>
                                <w:bCs/>
                                <w:sz w:val="16"/>
                                <w:szCs w:val="16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Avenue</w:t>
                            </w:r>
                            <w:r w:rsidRPr="00D30132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Saxophone Quartet</w:t>
                            </w:r>
                          </w:p>
                          <w:p w14:paraId="1D8F28D6" w14:textId="29BBC6CD" w:rsidR="00382935" w:rsidRPr="00D30132" w:rsidRDefault="00382935" w:rsidP="0038293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Gabriel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Hagerott</w:t>
                            </w:r>
                            <w:proofErr w:type="spellEnd"/>
                            <w:r w:rsidRPr="00D30132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alto</w:t>
                            </w:r>
                          </w:p>
                          <w:p w14:paraId="181E68B8" w14:textId="3ACA6FC8" w:rsidR="00382935" w:rsidRPr="00D30132" w:rsidRDefault="00382935" w:rsidP="0038293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Katilynn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Lee</w:t>
                            </w:r>
                            <w:r w:rsidRPr="00D30132">
                              <w:rPr>
                                <w:sz w:val="16"/>
                                <w:szCs w:val="16"/>
                              </w:rPr>
                              <w:t>, alto</w:t>
                            </w:r>
                          </w:p>
                          <w:p w14:paraId="61A41F8D" w14:textId="67522D04" w:rsidR="00382935" w:rsidRPr="00D30132" w:rsidRDefault="00382935" w:rsidP="0038293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Colin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Ceason</w:t>
                            </w:r>
                            <w:r w:rsidRPr="00D30132">
                              <w:rPr>
                                <w:sz w:val="16"/>
                                <w:szCs w:val="16"/>
                              </w:rPr>
                              <w:t>l</w:t>
                            </w:r>
                            <w:proofErr w:type="spellEnd"/>
                            <w:r w:rsidRPr="00D30132">
                              <w:rPr>
                                <w:sz w:val="16"/>
                                <w:szCs w:val="16"/>
                              </w:rPr>
                              <w:t>, tenor</w:t>
                            </w:r>
                          </w:p>
                          <w:p w14:paraId="705B53B7" w14:textId="68B177F3" w:rsidR="00382935" w:rsidRPr="00D30132" w:rsidRDefault="00382935" w:rsidP="0038293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Jack Wilson</w:t>
                            </w:r>
                            <w:r w:rsidRPr="00D30132">
                              <w:rPr>
                                <w:sz w:val="16"/>
                                <w:szCs w:val="16"/>
                              </w:rPr>
                              <w:t>, baritone</w:t>
                            </w:r>
                          </w:p>
                          <w:p w14:paraId="7AA7781B" w14:textId="77777777" w:rsidR="00382935" w:rsidRPr="00D30132" w:rsidRDefault="00382935" w:rsidP="0038293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260CDE9" w14:textId="0FE01187" w:rsidR="00382935" w:rsidRPr="00D30132" w:rsidRDefault="00382935" w:rsidP="0052789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Introduction et Scherzo (1938) . . . . . . . . . . . . . . . . . . . . . . . . . . . . . .  Robert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Clerisse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 (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1899-1973)</w:t>
                            </w:r>
                          </w:p>
                          <w:p w14:paraId="6F186D92" w14:textId="77777777" w:rsidR="00527894" w:rsidRPr="00D30132" w:rsidRDefault="00527894" w:rsidP="0052789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DA15940" w14:textId="71E9AF02" w:rsidR="006A00B9" w:rsidRDefault="00382935" w:rsidP="0052789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Suite from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 xml:space="preserve">Carmen </w:t>
                            </w:r>
                            <w:r w:rsidR="006A00B9">
                              <w:rPr>
                                <w:sz w:val="16"/>
                                <w:szCs w:val="16"/>
                              </w:rPr>
                              <w:t xml:space="preserve"> . . .</w:t>
                            </w:r>
                            <w:proofErr w:type="gramEnd"/>
                            <w:r w:rsidR="006A00B9">
                              <w:rPr>
                                <w:sz w:val="16"/>
                                <w:szCs w:val="16"/>
                              </w:rPr>
                              <w:t xml:space="preserve"> . . . . . . . . . . . . . . . . . . . . . . . . . . . . . . . . . .   Georges Bizet </w:t>
                            </w:r>
                            <w:proofErr w:type="gramStart"/>
                            <w:r w:rsidR="006A00B9">
                              <w:rPr>
                                <w:sz w:val="16"/>
                                <w:szCs w:val="16"/>
                              </w:rPr>
                              <w:t>( 1838</w:t>
                            </w:r>
                            <w:proofErr w:type="gramEnd"/>
                            <w:r w:rsidR="006A00B9">
                              <w:rPr>
                                <w:sz w:val="16"/>
                                <w:szCs w:val="16"/>
                              </w:rPr>
                              <w:t>-1875)</w:t>
                            </w:r>
                          </w:p>
                          <w:p w14:paraId="3561E13A" w14:textId="7ACA4AB7" w:rsidR="00527894" w:rsidRDefault="006A00B9" w:rsidP="006A00B9">
                            <w:pPr>
                              <w:ind w:left="3600" w:firstLine="72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arr. Bill Holcombe</w:t>
                            </w:r>
                          </w:p>
                          <w:p w14:paraId="19E5D992" w14:textId="5CEBC3FE" w:rsidR="006A00B9" w:rsidRDefault="006A00B9" w:rsidP="006A00B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Prelude Act I</w:t>
                            </w:r>
                          </w:p>
                          <w:p w14:paraId="181B9BC3" w14:textId="089D849B" w:rsidR="006A00B9" w:rsidRDefault="006A00B9" w:rsidP="006A00B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Habañera</w:t>
                            </w:r>
                            <w:proofErr w:type="spellEnd"/>
                          </w:p>
                          <w:p w14:paraId="1DF4DEA4" w14:textId="4EEF528D" w:rsidR="006A00B9" w:rsidRDefault="006A00B9" w:rsidP="006A00B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Carmen Fantasia</w:t>
                            </w:r>
                          </w:p>
                          <w:p w14:paraId="4E3ECC2E" w14:textId="77777777" w:rsidR="006A00B9" w:rsidRPr="006A00B9" w:rsidRDefault="006A00B9" w:rsidP="006A00B9">
                            <w:pPr>
                              <w:pStyle w:val="ListParagraph"/>
                              <w:ind w:left="144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70A3482" w14:textId="77777777" w:rsidR="0079355B" w:rsidRPr="00D30132" w:rsidRDefault="00527894" w:rsidP="00B036EE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D30132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Bison Saxophone Quartet</w:t>
                            </w:r>
                          </w:p>
                          <w:p w14:paraId="2D8D08D0" w14:textId="1A9A33BF" w:rsidR="00527894" w:rsidRPr="00D30132" w:rsidRDefault="00382935" w:rsidP="00B036E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Cameron Solberg</w:t>
                            </w:r>
                            <w:r w:rsidR="00527894" w:rsidRPr="00D30132">
                              <w:rPr>
                                <w:sz w:val="16"/>
                                <w:szCs w:val="16"/>
                              </w:rPr>
                              <w:t>, soprano</w:t>
                            </w:r>
                          </w:p>
                          <w:p w14:paraId="1697E623" w14:textId="77777777" w:rsidR="00527894" w:rsidRPr="00D30132" w:rsidRDefault="00527894" w:rsidP="00B036E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30132">
                              <w:rPr>
                                <w:sz w:val="16"/>
                                <w:szCs w:val="16"/>
                              </w:rPr>
                              <w:t>Rachel Olsen, alto</w:t>
                            </w:r>
                          </w:p>
                          <w:p w14:paraId="5C6486A2" w14:textId="77777777" w:rsidR="00527894" w:rsidRPr="00D30132" w:rsidRDefault="00527894" w:rsidP="00B036E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30132">
                              <w:rPr>
                                <w:sz w:val="16"/>
                                <w:szCs w:val="16"/>
                              </w:rPr>
                              <w:t>Adam Madrigal, tenor</w:t>
                            </w:r>
                          </w:p>
                          <w:p w14:paraId="178DDE5A" w14:textId="77777777" w:rsidR="00527894" w:rsidRPr="00D30132" w:rsidRDefault="00527894" w:rsidP="00B036E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30132">
                              <w:rPr>
                                <w:sz w:val="16"/>
                                <w:szCs w:val="16"/>
                              </w:rPr>
                              <w:t xml:space="preserve">Sidney </w:t>
                            </w:r>
                            <w:proofErr w:type="spellStart"/>
                            <w:r w:rsidRPr="00D30132">
                              <w:rPr>
                                <w:sz w:val="16"/>
                                <w:szCs w:val="16"/>
                              </w:rPr>
                              <w:t>Woitalawicz</w:t>
                            </w:r>
                            <w:proofErr w:type="spellEnd"/>
                            <w:r w:rsidRPr="00D30132">
                              <w:rPr>
                                <w:sz w:val="16"/>
                                <w:szCs w:val="16"/>
                              </w:rPr>
                              <w:t>, baritone</w:t>
                            </w:r>
                          </w:p>
                          <w:p w14:paraId="3897F2F2" w14:textId="77777777" w:rsidR="0079355B" w:rsidRPr="00D30132" w:rsidRDefault="0079355B" w:rsidP="00B036E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0C280D6" w14:textId="1E43026B" w:rsidR="00D30132" w:rsidRPr="00D30132" w:rsidRDefault="006A00B9" w:rsidP="006A00B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Trio for Saxophones (1984)   . . . . . . . . . . . . . . . . . . . . . . . . . . . . . . . . . . . . Walter S. Hartley (1927-2016)</w:t>
                            </w:r>
                          </w:p>
                          <w:p w14:paraId="106DF04D" w14:textId="584DD58E" w:rsidR="00D30132" w:rsidRPr="00D30132" w:rsidRDefault="006A00B9" w:rsidP="00D3013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Andante molto</w:t>
                            </w:r>
                          </w:p>
                          <w:p w14:paraId="64A8717E" w14:textId="53763F50" w:rsidR="00D30132" w:rsidRPr="00D30132" w:rsidRDefault="006A00B9" w:rsidP="00D3013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Presto agitato</w:t>
                            </w:r>
                          </w:p>
                          <w:p w14:paraId="2D16DF78" w14:textId="60301F82" w:rsidR="00D30132" w:rsidRPr="00D30132" w:rsidRDefault="006A00B9" w:rsidP="00D3013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Tempo di Valse</w:t>
                            </w:r>
                          </w:p>
                          <w:p w14:paraId="6187B943" w14:textId="61465B0E" w:rsidR="00D30132" w:rsidRPr="00D30132" w:rsidRDefault="006A00B9" w:rsidP="00D3013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Largo</w:t>
                            </w:r>
                          </w:p>
                          <w:p w14:paraId="2EDB21CC" w14:textId="5E945D0C" w:rsidR="00D30132" w:rsidRDefault="006A00B9" w:rsidP="00D3013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Allegro con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brip</w:t>
                            </w:r>
                            <w:proofErr w:type="spellEnd"/>
                          </w:p>
                          <w:p w14:paraId="27AC5C83" w14:textId="77777777" w:rsidR="00D30132" w:rsidRDefault="00D30132" w:rsidP="00D30132">
                            <w:pPr>
                              <w:pStyle w:val="ListParagraph"/>
                              <w:ind w:left="144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A65D96B" w14:textId="77777777" w:rsidR="00D30132" w:rsidRPr="006A00B9" w:rsidRDefault="00D30132" w:rsidP="006A00B9">
                            <w:pPr>
                              <w:ind w:left="2160" w:firstLine="72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6A00B9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NDSU Saxophone Trio</w:t>
                            </w:r>
                          </w:p>
                          <w:p w14:paraId="0F561EB1" w14:textId="6B4B9932" w:rsidR="00D30132" w:rsidRDefault="006A00B9" w:rsidP="006A00B9">
                            <w:pPr>
                              <w:ind w:left="288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</w:t>
                            </w:r>
                            <w:r w:rsidR="00D30132" w:rsidRPr="006A00B9">
                              <w:rPr>
                                <w:sz w:val="16"/>
                                <w:szCs w:val="16"/>
                              </w:rPr>
                              <w:t>José Romero, alto</w:t>
                            </w:r>
                          </w:p>
                          <w:p w14:paraId="4E40FD7D" w14:textId="64DC34DC" w:rsidR="006A00B9" w:rsidRPr="006A00B9" w:rsidRDefault="006A00B9" w:rsidP="006A00B9">
                            <w:pPr>
                              <w:ind w:left="288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Matthew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Patnode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, tenor</w:t>
                            </w:r>
                          </w:p>
                          <w:p w14:paraId="75E41AD4" w14:textId="38C8B7BD" w:rsidR="00D30132" w:rsidRDefault="006A00B9" w:rsidP="006A00B9">
                            <w:pPr>
                              <w:pStyle w:val="ListParagraph"/>
                              <w:ind w:left="144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                              </w:t>
                            </w:r>
                            <w:r w:rsidR="00D30132">
                              <w:rPr>
                                <w:sz w:val="16"/>
                                <w:szCs w:val="16"/>
                              </w:rPr>
                              <w:t xml:space="preserve">Nicholas </w:t>
                            </w:r>
                            <w:proofErr w:type="spellStart"/>
                            <w:r w:rsidR="00D30132">
                              <w:rPr>
                                <w:sz w:val="16"/>
                                <w:szCs w:val="16"/>
                              </w:rPr>
                              <w:t>Lero</w:t>
                            </w:r>
                            <w:proofErr w:type="spellEnd"/>
                            <w:r w:rsidR="00D30132">
                              <w:rPr>
                                <w:sz w:val="16"/>
                                <w:szCs w:val="16"/>
                              </w:rPr>
                              <w:t>, baritone</w:t>
                            </w:r>
                          </w:p>
                          <w:p w14:paraId="4AE62F80" w14:textId="77777777" w:rsidR="00D30132" w:rsidRDefault="00D30132" w:rsidP="006A00B9">
                            <w:pPr>
                              <w:pStyle w:val="ListParagraph"/>
                              <w:ind w:left="144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7CDA51C" w14:textId="4ABB3C14" w:rsidR="00D30132" w:rsidRDefault="006A00B9" w:rsidP="006A00B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Yes, with a BANG! (2014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 xml:space="preserve">) </w:t>
                            </w:r>
                            <w:r w:rsidR="00D30132">
                              <w:rPr>
                                <w:sz w:val="16"/>
                                <w:szCs w:val="16"/>
                              </w:rPr>
                              <w:t xml:space="preserve"> . . .</w:t>
                            </w:r>
                            <w:proofErr w:type="gramEnd"/>
                            <w:r w:rsidR="00D30132">
                              <w:rPr>
                                <w:sz w:val="16"/>
                                <w:szCs w:val="16"/>
                              </w:rPr>
                              <w:t xml:space="preserve"> . . . . . . . . . . . . . . . . . . . . . . . . . . . . . . . . . .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Gregory Wanamaker (b. 1968)</w:t>
                            </w:r>
                          </w:p>
                          <w:p w14:paraId="5A88FD07" w14:textId="77777777" w:rsidR="001F412D" w:rsidRDefault="001F412D" w:rsidP="001F412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49E0033" w14:textId="5AD2E52D" w:rsidR="001F412D" w:rsidRDefault="006A00B9" w:rsidP="00B036E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Devil’s Rag</w:t>
                            </w:r>
                            <w:r w:rsidR="00DE4059">
                              <w:rPr>
                                <w:sz w:val="16"/>
                                <w:szCs w:val="16"/>
                              </w:rPr>
                              <w:t xml:space="preserve"> (1985)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. . . . . . . . . . . . . . . . . . . . . . . . . . . . . . . . . . . . . . . . . . . . . . . .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. . . .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 Jean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Matitia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(b. 1952)</w:t>
                            </w:r>
                          </w:p>
                          <w:p w14:paraId="43E22498" w14:textId="76EB56F5" w:rsidR="006A00B9" w:rsidRDefault="006A00B9" w:rsidP="00DE405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D73FA74" w14:textId="28006290" w:rsidR="00DE4059" w:rsidRPr="00DE4059" w:rsidRDefault="00DE4059" w:rsidP="00DE4059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DE4059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NDSU Saxophone Choir</w:t>
                            </w:r>
                          </w:p>
                          <w:p w14:paraId="31D1F353" w14:textId="5E7075CA" w:rsidR="00DE4059" w:rsidRDefault="00DE4059" w:rsidP="00DE405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B63C0E5" w14:textId="77777777" w:rsidR="00DE4059" w:rsidRDefault="00DE4059" w:rsidP="00DE405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42C38AA" w14:textId="4F86A84D" w:rsidR="00DE4059" w:rsidRDefault="00DE4059" w:rsidP="00B036E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BF363F1" w14:textId="434E09D0" w:rsidR="00DE4059" w:rsidRDefault="00DE4059" w:rsidP="00B036E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3DB54BE" w14:textId="44498862" w:rsidR="00DE4059" w:rsidRDefault="00DE4059" w:rsidP="00DE405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The 12</w:t>
                            </w:r>
                            <w:r w:rsidRPr="00DE4059">
                              <w:rPr>
                                <w:sz w:val="16"/>
                                <w:szCs w:val="16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Avenue Saxophone Quartet is coached by José Romero.</w:t>
                            </w:r>
                          </w:p>
                          <w:p w14:paraId="5401FFAD" w14:textId="765A07D4" w:rsidR="00DE4059" w:rsidRDefault="00DE4059" w:rsidP="00DE405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The Bison Saxophone Quartet is coached by Matthew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Patnode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FEE6F" id="Text Box 3" o:spid="_x0000_s1028" type="#_x0000_t202" style="position:absolute;margin-left:399.9pt;margin-top:35.45pt;width:349.2pt;height:567.7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" filled="f" stroked="f">
                <v:textbox>
                  <w:txbxContent>
                    <w:p w14:paraId="5D343236" w14:textId="396C0B0B" w:rsidR="0079355B" w:rsidRDefault="00382935" w:rsidP="00B036EE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Don’t Get Around Much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 xml:space="preserve">Anymore </w:t>
                      </w:r>
                      <w:r w:rsidR="00461A01">
                        <w:rPr>
                          <w:sz w:val="16"/>
                          <w:szCs w:val="16"/>
                        </w:rPr>
                        <w:t>)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. . . . . . . . . . . . . . . . . . . . . . . . . . . . .</w:t>
                      </w:r>
                      <w:r w:rsidR="00527894" w:rsidRPr="00D30132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Duke Ellington </w:t>
                      </w:r>
                      <w:r w:rsidR="00527894" w:rsidRPr="00D30132">
                        <w:rPr>
                          <w:sz w:val="16"/>
                          <w:szCs w:val="16"/>
                        </w:rPr>
                        <w:t>(1</w:t>
                      </w:r>
                      <w:r>
                        <w:rPr>
                          <w:sz w:val="16"/>
                          <w:szCs w:val="16"/>
                        </w:rPr>
                        <w:t>899</w:t>
                      </w:r>
                      <w:r w:rsidR="00527894" w:rsidRPr="00D30132">
                        <w:rPr>
                          <w:sz w:val="16"/>
                          <w:szCs w:val="16"/>
                        </w:rPr>
                        <w:t>-</w:t>
                      </w:r>
                      <w:r>
                        <w:rPr>
                          <w:sz w:val="16"/>
                          <w:szCs w:val="16"/>
                        </w:rPr>
                        <w:t>1974</w:t>
                      </w:r>
                      <w:r w:rsidR="00527894" w:rsidRPr="00D30132"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2DF5F4B1" w14:textId="1F641F4E" w:rsidR="00382935" w:rsidRPr="00D30132" w:rsidRDefault="00382935" w:rsidP="00B036EE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</w:r>
                      <w:r>
                        <w:rPr>
                          <w:sz w:val="16"/>
                          <w:szCs w:val="16"/>
                        </w:rPr>
                        <w:tab/>
                      </w:r>
                      <w:r>
                        <w:rPr>
                          <w:sz w:val="16"/>
                          <w:szCs w:val="16"/>
                        </w:rPr>
                        <w:tab/>
                      </w:r>
                      <w:r>
                        <w:rPr>
                          <w:sz w:val="16"/>
                          <w:szCs w:val="16"/>
                        </w:rPr>
                        <w:tab/>
                      </w:r>
                      <w:r>
                        <w:rPr>
                          <w:sz w:val="16"/>
                          <w:szCs w:val="16"/>
                        </w:rPr>
                        <w:tab/>
                      </w:r>
                      <w:r>
                        <w:rPr>
                          <w:sz w:val="16"/>
                          <w:szCs w:val="16"/>
                        </w:rPr>
                        <w:tab/>
                        <w:t xml:space="preserve">    arr. Peter Witte</w:t>
                      </w:r>
                    </w:p>
                    <w:p w14:paraId="36772739" w14:textId="77777777" w:rsidR="00527894" w:rsidRPr="00D30132" w:rsidRDefault="00527894" w:rsidP="00527894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42874E0" w14:textId="7E8F0683" w:rsidR="00527894" w:rsidRDefault="00382935" w:rsidP="0052789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Sir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 xml:space="preserve">Sax </w:t>
                      </w:r>
                      <w:r w:rsidR="00527894" w:rsidRPr="00D30132">
                        <w:rPr>
                          <w:sz w:val="16"/>
                          <w:szCs w:val="16"/>
                        </w:rPr>
                        <w:t xml:space="preserve"> . . .</w:t>
                      </w:r>
                      <w:proofErr w:type="gramEnd"/>
                      <w:r w:rsidR="00527894" w:rsidRPr="00D30132">
                        <w:rPr>
                          <w:sz w:val="16"/>
                          <w:szCs w:val="16"/>
                        </w:rPr>
                        <w:t xml:space="preserve"> . . . . . . . . . . . . . . . . . . . . . </w:t>
                      </w:r>
                      <w:r>
                        <w:rPr>
                          <w:sz w:val="16"/>
                          <w:szCs w:val="16"/>
                        </w:rPr>
                        <w:t>. . . . . . . . . . . . . . . . . . . . . . . . . . . . . . . . Lennie Niehaus (1929 – 2020)</w:t>
                      </w:r>
                    </w:p>
                    <w:p w14:paraId="27AFF7B3" w14:textId="24BE44C4" w:rsidR="00382935" w:rsidRDefault="00382935" w:rsidP="00527894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E20DB71" w14:textId="65B8D080" w:rsidR="00382935" w:rsidRPr="00D30132" w:rsidRDefault="00382935" w:rsidP="00382935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12</w:t>
                      </w:r>
                      <w:r w:rsidRPr="00382935">
                        <w:rPr>
                          <w:b/>
                          <w:bCs/>
                          <w:sz w:val="16"/>
                          <w:szCs w:val="16"/>
                          <w:vertAlign w:val="superscript"/>
                        </w:rPr>
                        <w:t>th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 xml:space="preserve"> Avenue</w:t>
                      </w:r>
                      <w:r w:rsidRPr="00D30132">
                        <w:rPr>
                          <w:b/>
                          <w:bCs/>
                          <w:sz w:val="16"/>
                          <w:szCs w:val="16"/>
                        </w:rPr>
                        <w:t xml:space="preserve"> Saxophone Quartet</w:t>
                      </w:r>
                    </w:p>
                    <w:p w14:paraId="1D8F28D6" w14:textId="29BBC6CD" w:rsidR="00382935" w:rsidRPr="00D30132" w:rsidRDefault="00382935" w:rsidP="0038293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Gabriel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Hagerott</w:t>
                      </w:r>
                      <w:proofErr w:type="spellEnd"/>
                      <w:r w:rsidRPr="00D30132">
                        <w:rPr>
                          <w:sz w:val="16"/>
                          <w:szCs w:val="16"/>
                        </w:rPr>
                        <w:t xml:space="preserve">, </w:t>
                      </w:r>
                      <w:r>
                        <w:rPr>
                          <w:sz w:val="16"/>
                          <w:szCs w:val="16"/>
                        </w:rPr>
                        <w:t>alto</w:t>
                      </w:r>
                    </w:p>
                    <w:p w14:paraId="181E68B8" w14:textId="3ACA6FC8" w:rsidR="00382935" w:rsidRPr="00D30132" w:rsidRDefault="00382935" w:rsidP="0038293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Katilynn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Lee</w:t>
                      </w:r>
                      <w:r w:rsidRPr="00D30132">
                        <w:rPr>
                          <w:sz w:val="16"/>
                          <w:szCs w:val="16"/>
                        </w:rPr>
                        <w:t>, alto</w:t>
                      </w:r>
                    </w:p>
                    <w:p w14:paraId="61A41F8D" w14:textId="67522D04" w:rsidR="00382935" w:rsidRPr="00D30132" w:rsidRDefault="00382935" w:rsidP="0038293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Colin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Ceason</w:t>
                      </w:r>
                      <w:r w:rsidRPr="00D30132">
                        <w:rPr>
                          <w:sz w:val="16"/>
                          <w:szCs w:val="16"/>
                        </w:rPr>
                        <w:t>l</w:t>
                      </w:r>
                      <w:proofErr w:type="spellEnd"/>
                      <w:r w:rsidRPr="00D30132">
                        <w:rPr>
                          <w:sz w:val="16"/>
                          <w:szCs w:val="16"/>
                        </w:rPr>
                        <w:t>, tenor</w:t>
                      </w:r>
                    </w:p>
                    <w:p w14:paraId="705B53B7" w14:textId="68B177F3" w:rsidR="00382935" w:rsidRPr="00D30132" w:rsidRDefault="00382935" w:rsidP="0038293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Jack Wilson</w:t>
                      </w:r>
                      <w:r w:rsidRPr="00D30132">
                        <w:rPr>
                          <w:sz w:val="16"/>
                          <w:szCs w:val="16"/>
                        </w:rPr>
                        <w:t>, baritone</w:t>
                      </w:r>
                    </w:p>
                    <w:p w14:paraId="7AA7781B" w14:textId="77777777" w:rsidR="00382935" w:rsidRPr="00D30132" w:rsidRDefault="00382935" w:rsidP="0038293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3260CDE9" w14:textId="0FE01187" w:rsidR="00382935" w:rsidRPr="00D30132" w:rsidRDefault="00382935" w:rsidP="0052789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Introduction et Scherzo (1938) . . . . . . . . . . . . . . . . . . . . . . . . . . . . . .  Robert </w:t>
                      </w:r>
                      <w:proofErr w:type="spellStart"/>
                      <w:proofErr w:type="gramStart"/>
                      <w:r>
                        <w:rPr>
                          <w:sz w:val="16"/>
                          <w:szCs w:val="16"/>
                        </w:rPr>
                        <w:t>Clerisse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 (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1899-1973)</w:t>
                      </w:r>
                    </w:p>
                    <w:p w14:paraId="6F186D92" w14:textId="77777777" w:rsidR="00527894" w:rsidRPr="00D30132" w:rsidRDefault="00527894" w:rsidP="00527894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DA15940" w14:textId="71E9AF02" w:rsidR="006A00B9" w:rsidRDefault="00382935" w:rsidP="0052789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Suite from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 xml:space="preserve">Carmen </w:t>
                      </w:r>
                      <w:r w:rsidR="006A00B9">
                        <w:rPr>
                          <w:sz w:val="16"/>
                          <w:szCs w:val="16"/>
                        </w:rPr>
                        <w:t xml:space="preserve"> . . .</w:t>
                      </w:r>
                      <w:proofErr w:type="gramEnd"/>
                      <w:r w:rsidR="006A00B9">
                        <w:rPr>
                          <w:sz w:val="16"/>
                          <w:szCs w:val="16"/>
                        </w:rPr>
                        <w:t xml:space="preserve"> . . . . . . . . . . . . . . . . . . . . . . . . . . . . . . . . . .   Georges Bizet </w:t>
                      </w:r>
                      <w:proofErr w:type="gramStart"/>
                      <w:r w:rsidR="006A00B9">
                        <w:rPr>
                          <w:sz w:val="16"/>
                          <w:szCs w:val="16"/>
                        </w:rPr>
                        <w:t>( 1838</w:t>
                      </w:r>
                      <w:proofErr w:type="gramEnd"/>
                      <w:r w:rsidR="006A00B9">
                        <w:rPr>
                          <w:sz w:val="16"/>
                          <w:szCs w:val="16"/>
                        </w:rPr>
                        <w:t>-1875)</w:t>
                      </w:r>
                    </w:p>
                    <w:p w14:paraId="3561E13A" w14:textId="7ACA4AB7" w:rsidR="00527894" w:rsidRDefault="006A00B9" w:rsidP="006A00B9">
                      <w:pPr>
                        <w:ind w:left="3600" w:firstLine="72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arr. Bill Holcombe</w:t>
                      </w:r>
                    </w:p>
                    <w:p w14:paraId="19E5D992" w14:textId="5CEBC3FE" w:rsidR="006A00B9" w:rsidRDefault="006A00B9" w:rsidP="006A00B9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Prelude Act I</w:t>
                      </w:r>
                    </w:p>
                    <w:p w14:paraId="181B9BC3" w14:textId="089D849B" w:rsidR="006A00B9" w:rsidRDefault="006A00B9" w:rsidP="006A00B9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Habañera</w:t>
                      </w:r>
                      <w:proofErr w:type="spellEnd"/>
                    </w:p>
                    <w:p w14:paraId="1DF4DEA4" w14:textId="4EEF528D" w:rsidR="006A00B9" w:rsidRDefault="006A00B9" w:rsidP="006A00B9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Carmen Fantasia</w:t>
                      </w:r>
                    </w:p>
                    <w:p w14:paraId="4E3ECC2E" w14:textId="77777777" w:rsidR="006A00B9" w:rsidRPr="006A00B9" w:rsidRDefault="006A00B9" w:rsidP="006A00B9">
                      <w:pPr>
                        <w:pStyle w:val="ListParagraph"/>
                        <w:ind w:left="1440"/>
                        <w:rPr>
                          <w:sz w:val="16"/>
                          <w:szCs w:val="16"/>
                        </w:rPr>
                      </w:pPr>
                    </w:p>
                    <w:p w14:paraId="070A3482" w14:textId="77777777" w:rsidR="0079355B" w:rsidRPr="00D30132" w:rsidRDefault="00527894" w:rsidP="00B036EE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D30132">
                        <w:rPr>
                          <w:b/>
                          <w:bCs/>
                          <w:sz w:val="16"/>
                          <w:szCs w:val="16"/>
                        </w:rPr>
                        <w:t>Bison Saxophone Quartet</w:t>
                      </w:r>
                    </w:p>
                    <w:p w14:paraId="2D8D08D0" w14:textId="1A9A33BF" w:rsidR="00527894" w:rsidRPr="00D30132" w:rsidRDefault="00382935" w:rsidP="00B036E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Cameron Solberg</w:t>
                      </w:r>
                      <w:r w:rsidR="00527894" w:rsidRPr="00D30132">
                        <w:rPr>
                          <w:sz w:val="16"/>
                          <w:szCs w:val="16"/>
                        </w:rPr>
                        <w:t>, soprano</w:t>
                      </w:r>
                    </w:p>
                    <w:p w14:paraId="1697E623" w14:textId="77777777" w:rsidR="00527894" w:rsidRPr="00D30132" w:rsidRDefault="00527894" w:rsidP="00B036E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D30132">
                        <w:rPr>
                          <w:sz w:val="16"/>
                          <w:szCs w:val="16"/>
                        </w:rPr>
                        <w:t>Rachel Olsen, alto</w:t>
                      </w:r>
                    </w:p>
                    <w:p w14:paraId="5C6486A2" w14:textId="77777777" w:rsidR="00527894" w:rsidRPr="00D30132" w:rsidRDefault="00527894" w:rsidP="00B036E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D30132">
                        <w:rPr>
                          <w:sz w:val="16"/>
                          <w:szCs w:val="16"/>
                        </w:rPr>
                        <w:t>Adam Madrigal, tenor</w:t>
                      </w:r>
                    </w:p>
                    <w:p w14:paraId="178DDE5A" w14:textId="77777777" w:rsidR="00527894" w:rsidRPr="00D30132" w:rsidRDefault="00527894" w:rsidP="00B036E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D30132">
                        <w:rPr>
                          <w:sz w:val="16"/>
                          <w:szCs w:val="16"/>
                        </w:rPr>
                        <w:t xml:space="preserve">Sidney </w:t>
                      </w:r>
                      <w:proofErr w:type="spellStart"/>
                      <w:r w:rsidRPr="00D30132">
                        <w:rPr>
                          <w:sz w:val="16"/>
                          <w:szCs w:val="16"/>
                        </w:rPr>
                        <w:t>Woitalawicz</w:t>
                      </w:r>
                      <w:proofErr w:type="spellEnd"/>
                      <w:r w:rsidRPr="00D30132">
                        <w:rPr>
                          <w:sz w:val="16"/>
                          <w:szCs w:val="16"/>
                        </w:rPr>
                        <w:t>, baritone</w:t>
                      </w:r>
                    </w:p>
                    <w:p w14:paraId="3897F2F2" w14:textId="77777777" w:rsidR="0079355B" w:rsidRPr="00D30132" w:rsidRDefault="0079355B" w:rsidP="00B036E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40C280D6" w14:textId="1E43026B" w:rsidR="00D30132" w:rsidRPr="00D30132" w:rsidRDefault="006A00B9" w:rsidP="006A00B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Trio for Saxophones (1984)   . . . . . . . . . . . . . . . . . . . . . . . . . . . . . . . . . . . . Walter S. Hartley (1927-2016)</w:t>
                      </w:r>
                    </w:p>
                    <w:p w14:paraId="106DF04D" w14:textId="584DD58E" w:rsidR="00D30132" w:rsidRPr="00D30132" w:rsidRDefault="006A00B9" w:rsidP="00D3013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Andante molto</w:t>
                      </w:r>
                    </w:p>
                    <w:p w14:paraId="64A8717E" w14:textId="53763F50" w:rsidR="00D30132" w:rsidRPr="00D30132" w:rsidRDefault="006A00B9" w:rsidP="00D3013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Presto agitato</w:t>
                      </w:r>
                    </w:p>
                    <w:p w14:paraId="2D16DF78" w14:textId="60301F82" w:rsidR="00D30132" w:rsidRPr="00D30132" w:rsidRDefault="006A00B9" w:rsidP="00D3013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Tempo di Valse</w:t>
                      </w:r>
                    </w:p>
                    <w:p w14:paraId="6187B943" w14:textId="61465B0E" w:rsidR="00D30132" w:rsidRPr="00D30132" w:rsidRDefault="006A00B9" w:rsidP="00D3013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Largo</w:t>
                      </w:r>
                    </w:p>
                    <w:p w14:paraId="2EDB21CC" w14:textId="5E945D0C" w:rsidR="00D30132" w:rsidRDefault="006A00B9" w:rsidP="00D3013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Allegro con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brip</w:t>
                      </w:r>
                      <w:proofErr w:type="spellEnd"/>
                    </w:p>
                    <w:p w14:paraId="27AC5C83" w14:textId="77777777" w:rsidR="00D30132" w:rsidRDefault="00D30132" w:rsidP="00D30132">
                      <w:pPr>
                        <w:pStyle w:val="ListParagraph"/>
                        <w:ind w:left="1440"/>
                        <w:rPr>
                          <w:sz w:val="16"/>
                          <w:szCs w:val="16"/>
                        </w:rPr>
                      </w:pPr>
                    </w:p>
                    <w:p w14:paraId="1A65D96B" w14:textId="77777777" w:rsidR="00D30132" w:rsidRPr="006A00B9" w:rsidRDefault="00D30132" w:rsidP="006A00B9">
                      <w:pPr>
                        <w:ind w:left="2160" w:firstLine="720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6A00B9">
                        <w:rPr>
                          <w:b/>
                          <w:bCs/>
                          <w:sz w:val="16"/>
                          <w:szCs w:val="16"/>
                        </w:rPr>
                        <w:t>NDSU Saxophone Trio</w:t>
                      </w:r>
                    </w:p>
                    <w:p w14:paraId="0F561EB1" w14:textId="6B4B9932" w:rsidR="00D30132" w:rsidRDefault="006A00B9" w:rsidP="006A00B9">
                      <w:pPr>
                        <w:ind w:left="288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  </w:t>
                      </w:r>
                      <w:r w:rsidR="00D30132" w:rsidRPr="006A00B9">
                        <w:rPr>
                          <w:sz w:val="16"/>
                          <w:szCs w:val="16"/>
                        </w:rPr>
                        <w:t>José Romero, alto</w:t>
                      </w:r>
                    </w:p>
                    <w:p w14:paraId="4E40FD7D" w14:textId="64DC34DC" w:rsidR="006A00B9" w:rsidRPr="006A00B9" w:rsidRDefault="006A00B9" w:rsidP="006A00B9">
                      <w:pPr>
                        <w:ind w:left="288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Matthew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Patnode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, tenor</w:t>
                      </w:r>
                    </w:p>
                    <w:p w14:paraId="75E41AD4" w14:textId="38C8B7BD" w:rsidR="00D30132" w:rsidRDefault="006A00B9" w:rsidP="006A00B9">
                      <w:pPr>
                        <w:pStyle w:val="ListParagraph"/>
                        <w:ind w:left="144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                                     </w:t>
                      </w:r>
                      <w:r w:rsidR="00D30132">
                        <w:rPr>
                          <w:sz w:val="16"/>
                          <w:szCs w:val="16"/>
                        </w:rPr>
                        <w:t xml:space="preserve">Nicholas </w:t>
                      </w:r>
                      <w:proofErr w:type="spellStart"/>
                      <w:r w:rsidR="00D30132">
                        <w:rPr>
                          <w:sz w:val="16"/>
                          <w:szCs w:val="16"/>
                        </w:rPr>
                        <w:t>Lero</w:t>
                      </w:r>
                      <w:proofErr w:type="spellEnd"/>
                      <w:r w:rsidR="00D30132">
                        <w:rPr>
                          <w:sz w:val="16"/>
                          <w:szCs w:val="16"/>
                        </w:rPr>
                        <w:t>, baritone</w:t>
                      </w:r>
                    </w:p>
                    <w:p w14:paraId="4AE62F80" w14:textId="77777777" w:rsidR="00D30132" w:rsidRDefault="00D30132" w:rsidP="006A00B9">
                      <w:pPr>
                        <w:pStyle w:val="ListParagraph"/>
                        <w:ind w:left="1440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07CDA51C" w14:textId="4ABB3C14" w:rsidR="00D30132" w:rsidRDefault="006A00B9" w:rsidP="006A00B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Yes, with a BANG! (2014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 xml:space="preserve">) </w:t>
                      </w:r>
                      <w:r w:rsidR="00D30132">
                        <w:rPr>
                          <w:sz w:val="16"/>
                          <w:szCs w:val="16"/>
                        </w:rPr>
                        <w:t xml:space="preserve"> . . .</w:t>
                      </w:r>
                      <w:proofErr w:type="gramEnd"/>
                      <w:r w:rsidR="00D30132">
                        <w:rPr>
                          <w:sz w:val="16"/>
                          <w:szCs w:val="16"/>
                        </w:rPr>
                        <w:t xml:space="preserve"> . . . . . . . . . . . . . . . . . . . . . . . . . . . . . . . . . . </w:t>
                      </w:r>
                      <w:r>
                        <w:rPr>
                          <w:sz w:val="16"/>
                          <w:szCs w:val="16"/>
                        </w:rPr>
                        <w:t>Gregory Wanamaker (b. 1968)</w:t>
                      </w:r>
                    </w:p>
                    <w:p w14:paraId="5A88FD07" w14:textId="77777777" w:rsidR="001F412D" w:rsidRDefault="001F412D" w:rsidP="001F412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49E0033" w14:textId="5AD2E52D" w:rsidR="001F412D" w:rsidRDefault="006A00B9" w:rsidP="00B036E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Devil’s Rag</w:t>
                      </w:r>
                      <w:r w:rsidR="00DE4059">
                        <w:rPr>
                          <w:sz w:val="16"/>
                          <w:szCs w:val="16"/>
                        </w:rPr>
                        <w:t xml:space="preserve"> (1985) </w:t>
                      </w:r>
                      <w:r>
                        <w:rPr>
                          <w:sz w:val="16"/>
                          <w:szCs w:val="16"/>
                        </w:rPr>
                        <w:t xml:space="preserve">. . . . . . . . . . . . . . . . . . . . . . . . . . . . . . . . . . . . . . . . . . . . . . . .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. . . .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 Jean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Matitia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(b. 1952)</w:t>
                      </w:r>
                    </w:p>
                    <w:p w14:paraId="43E22498" w14:textId="76EB56F5" w:rsidR="006A00B9" w:rsidRDefault="006A00B9" w:rsidP="00DE405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3D73FA74" w14:textId="28006290" w:rsidR="00DE4059" w:rsidRPr="00DE4059" w:rsidRDefault="00DE4059" w:rsidP="00DE4059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DE4059">
                        <w:rPr>
                          <w:b/>
                          <w:bCs/>
                          <w:sz w:val="16"/>
                          <w:szCs w:val="16"/>
                        </w:rPr>
                        <w:t>NDSU Saxophone Choir</w:t>
                      </w:r>
                    </w:p>
                    <w:p w14:paraId="31D1F353" w14:textId="5E7075CA" w:rsidR="00DE4059" w:rsidRDefault="00DE4059" w:rsidP="00DE405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1B63C0E5" w14:textId="77777777" w:rsidR="00DE4059" w:rsidRDefault="00DE4059" w:rsidP="00DE405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242C38AA" w14:textId="4F86A84D" w:rsidR="00DE4059" w:rsidRDefault="00DE4059" w:rsidP="00B036EE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BF363F1" w14:textId="434E09D0" w:rsidR="00DE4059" w:rsidRDefault="00DE4059" w:rsidP="00B036EE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3DB54BE" w14:textId="44498862" w:rsidR="00DE4059" w:rsidRDefault="00DE4059" w:rsidP="00DE405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The 12</w:t>
                      </w:r>
                      <w:r w:rsidRPr="00DE4059">
                        <w:rPr>
                          <w:sz w:val="16"/>
                          <w:szCs w:val="16"/>
                          <w:vertAlign w:val="superscript"/>
                        </w:rPr>
                        <w:t>th</w:t>
                      </w:r>
                      <w:r>
                        <w:rPr>
                          <w:sz w:val="16"/>
                          <w:szCs w:val="16"/>
                        </w:rPr>
                        <w:t xml:space="preserve"> Avenue Saxophone Quartet is coached by José Romero.</w:t>
                      </w:r>
                    </w:p>
                    <w:p w14:paraId="5401FFAD" w14:textId="765A07D4" w:rsidR="00DE4059" w:rsidRDefault="00DE4059" w:rsidP="00DE405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The Bison Saxophone Quartet is coached by Matthew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Patnode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79355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78ABA8" wp14:editId="345E38E7">
                <wp:simplePos x="0" y="0"/>
                <wp:positionH relativeFrom="page">
                  <wp:posOffset>330200</wp:posOffset>
                </wp:positionH>
                <wp:positionV relativeFrom="page">
                  <wp:posOffset>685800</wp:posOffset>
                </wp:positionV>
                <wp:extent cx="4385310" cy="5080000"/>
                <wp:effectExtent l="0" t="0" r="0" b="0"/>
                <wp:wrapThrough wrapText="bothSides">
                  <wp:wrapPolygon edited="0">
                    <wp:start x="125" y="0"/>
                    <wp:lineTo x="125" y="21492"/>
                    <wp:lineTo x="21394" y="21492"/>
                    <wp:lineTo x="21394" y="0"/>
                    <wp:lineTo x="125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5310" cy="50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452CDF" w14:textId="0D3F7D1F" w:rsidR="0079355B" w:rsidRDefault="0079355B"/>
                          <w:p w14:paraId="57AFD91D" w14:textId="102918FC" w:rsidR="00DE4059" w:rsidRDefault="00DE4059"/>
                          <w:p w14:paraId="13B04129" w14:textId="77777777" w:rsidR="00DE4059" w:rsidRDefault="00DE4059"/>
                          <w:p w14:paraId="33E20B81" w14:textId="01E01BB9" w:rsidR="00DE4059" w:rsidRDefault="00DE4059"/>
                          <w:p w14:paraId="0BDF0D73" w14:textId="77777777" w:rsidR="00DE4059" w:rsidRDefault="00DE4059" w:rsidP="00DE4059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1F412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NDSU Saxophone Choir</w:t>
                            </w:r>
                          </w:p>
                          <w:p w14:paraId="0713A675" w14:textId="77777777" w:rsidR="00DE4059" w:rsidRPr="001F412D" w:rsidRDefault="00DE4059" w:rsidP="00DE4059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17E59A64" w14:textId="77777777" w:rsidR="00DE4059" w:rsidRPr="00DE4059" w:rsidRDefault="00DE4059" w:rsidP="00DE4059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DE4059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Sopranos</w:t>
                            </w:r>
                          </w:p>
                          <w:p w14:paraId="5E60B788" w14:textId="48EE9CEF" w:rsidR="00DE4059" w:rsidRDefault="00DE4059" w:rsidP="00DE405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José Romero,</w:t>
                            </w:r>
                          </w:p>
                          <w:p w14:paraId="3F6DC801" w14:textId="77777777" w:rsidR="00DE4059" w:rsidRDefault="00DE4059" w:rsidP="00DE405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Nicholas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Lero</w:t>
                            </w:r>
                            <w:proofErr w:type="spellEnd"/>
                          </w:p>
                          <w:p w14:paraId="719EA1E8" w14:textId="77777777" w:rsidR="00DE4059" w:rsidRDefault="00DE4059" w:rsidP="00DE405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DB62F6C" w14:textId="77777777" w:rsidR="00DE4059" w:rsidRPr="00DE4059" w:rsidRDefault="00DE4059" w:rsidP="00DE4059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DE4059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Altos</w:t>
                            </w:r>
                          </w:p>
                          <w:p w14:paraId="0146430A" w14:textId="77777777" w:rsidR="00DE4059" w:rsidRDefault="00DE4059" w:rsidP="00DE405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Adam Madrigal</w:t>
                            </w:r>
                          </w:p>
                          <w:p w14:paraId="7F869365" w14:textId="05075924" w:rsidR="00DE4059" w:rsidRDefault="00DE4059" w:rsidP="00DE405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Rachel Olsen</w:t>
                            </w:r>
                          </w:p>
                          <w:p w14:paraId="68D195CE" w14:textId="77777777" w:rsidR="00DE4059" w:rsidRDefault="00DE4059" w:rsidP="00DE405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Abigail Trautman</w:t>
                            </w:r>
                          </w:p>
                          <w:p w14:paraId="4B6CFED7" w14:textId="77777777" w:rsidR="00DE4059" w:rsidRDefault="00DE4059" w:rsidP="00DE405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F795360" w14:textId="77777777" w:rsidR="00DE4059" w:rsidRPr="00DE4059" w:rsidRDefault="00DE4059" w:rsidP="00DE4059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DE4059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Tenors</w:t>
                            </w:r>
                          </w:p>
                          <w:p w14:paraId="5C805879" w14:textId="05F3652A" w:rsidR="00DE4059" w:rsidRDefault="00DE4059" w:rsidP="00DE405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Hana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Nilles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,</w:t>
                            </w:r>
                          </w:p>
                          <w:p w14:paraId="42CF088D" w14:textId="77777777" w:rsidR="00DE4059" w:rsidRDefault="00DE4059" w:rsidP="00DE405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Cameron Solberg</w:t>
                            </w:r>
                          </w:p>
                          <w:p w14:paraId="1B87E6F6" w14:textId="77777777" w:rsidR="00DE4059" w:rsidRDefault="00DE4059" w:rsidP="00DE405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Eric Dill</w:t>
                            </w:r>
                          </w:p>
                          <w:p w14:paraId="47B427C2" w14:textId="77777777" w:rsidR="00DE4059" w:rsidRDefault="00DE4059" w:rsidP="00DE405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56626C0" w14:textId="66CA860F" w:rsidR="00DE4059" w:rsidRPr="00DE4059" w:rsidRDefault="00DE4059" w:rsidP="00DE4059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DE4059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Baritones</w:t>
                            </w:r>
                          </w:p>
                          <w:p w14:paraId="1AE97576" w14:textId="657CC0BE" w:rsidR="00DE4059" w:rsidRDefault="00DE4059" w:rsidP="00DE405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Sidney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Woitalawicz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,</w:t>
                            </w:r>
                          </w:p>
                          <w:p w14:paraId="4A97E7F0" w14:textId="0D25B889" w:rsidR="00DE4059" w:rsidRDefault="00DE4059" w:rsidP="00DE405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Isabelle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Jipson</w:t>
                            </w:r>
                            <w:proofErr w:type="spellEnd"/>
                          </w:p>
                          <w:p w14:paraId="7B250F92" w14:textId="57D34FE5" w:rsidR="00DE4059" w:rsidRDefault="00DE4059" w:rsidP="00DE405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0ACE7C5" w14:textId="0FD71288" w:rsidR="00DE4059" w:rsidRPr="00DE4059" w:rsidRDefault="00DE4059" w:rsidP="00DE4059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DE4059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Bass/ Baritone</w:t>
                            </w:r>
                          </w:p>
                          <w:p w14:paraId="1E0DD92D" w14:textId="71C98E7D" w:rsidR="00DE4059" w:rsidRDefault="00DE4059" w:rsidP="00DE405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Camden Loth</w:t>
                            </w:r>
                          </w:p>
                          <w:p w14:paraId="0D94431B" w14:textId="77777777" w:rsidR="00DE4059" w:rsidRDefault="00DE4059" w:rsidP="00DE405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78ABA8" id="Text Box 4" o:spid="_x0000_s1029" type="#_x0000_t202" style="position:absolute;margin-left:26pt;margin-top:54pt;width:345.3pt;height:400pt;z-index:25166028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" filled="f" stroked="f">
                <v:textbox>
                  <w:txbxContent>
                    <w:p w14:paraId="0A452CDF" w14:textId="0D3F7D1F" w:rsidR="0079355B" w:rsidRDefault="0079355B"/>
                    <w:p w14:paraId="57AFD91D" w14:textId="102918FC" w:rsidR="00DE4059" w:rsidRDefault="00DE4059"/>
                    <w:p w14:paraId="13B04129" w14:textId="77777777" w:rsidR="00DE4059" w:rsidRDefault="00DE4059"/>
                    <w:p w14:paraId="33E20B81" w14:textId="01E01BB9" w:rsidR="00DE4059" w:rsidRDefault="00DE4059"/>
                    <w:p w14:paraId="0BDF0D73" w14:textId="77777777" w:rsidR="00DE4059" w:rsidRDefault="00DE4059" w:rsidP="00DE4059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1F412D">
                        <w:rPr>
                          <w:b/>
                          <w:bCs/>
                          <w:sz w:val="16"/>
                          <w:szCs w:val="16"/>
                        </w:rPr>
                        <w:t>NDSU Saxophone Choir</w:t>
                      </w:r>
                    </w:p>
                    <w:p w14:paraId="0713A675" w14:textId="77777777" w:rsidR="00DE4059" w:rsidRPr="001F412D" w:rsidRDefault="00DE4059" w:rsidP="00DE4059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17E59A64" w14:textId="77777777" w:rsidR="00DE4059" w:rsidRPr="00DE4059" w:rsidRDefault="00DE4059" w:rsidP="00DE4059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DE4059">
                        <w:rPr>
                          <w:b/>
                          <w:bCs/>
                          <w:sz w:val="16"/>
                          <w:szCs w:val="16"/>
                        </w:rPr>
                        <w:t>Sopranos</w:t>
                      </w:r>
                    </w:p>
                    <w:p w14:paraId="5E60B788" w14:textId="48EE9CEF" w:rsidR="00DE4059" w:rsidRDefault="00DE4059" w:rsidP="00DE405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José Romero,</w:t>
                      </w:r>
                    </w:p>
                    <w:p w14:paraId="3F6DC801" w14:textId="77777777" w:rsidR="00DE4059" w:rsidRDefault="00DE4059" w:rsidP="00DE405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Nicholas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Lero</w:t>
                      </w:r>
                      <w:proofErr w:type="spellEnd"/>
                    </w:p>
                    <w:p w14:paraId="719EA1E8" w14:textId="77777777" w:rsidR="00DE4059" w:rsidRDefault="00DE4059" w:rsidP="00DE405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6DB62F6C" w14:textId="77777777" w:rsidR="00DE4059" w:rsidRPr="00DE4059" w:rsidRDefault="00DE4059" w:rsidP="00DE4059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DE4059">
                        <w:rPr>
                          <w:b/>
                          <w:bCs/>
                          <w:sz w:val="16"/>
                          <w:szCs w:val="16"/>
                        </w:rPr>
                        <w:t>Altos</w:t>
                      </w:r>
                    </w:p>
                    <w:p w14:paraId="0146430A" w14:textId="77777777" w:rsidR="00DE4059" w:rsidRDefault="00DE4059" w:rsidP="00DE405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Adam Madrigal</w:t>
                      </w:r>
                    </w:p>
                    <w:p w14:paraId="7F869365" w14:textId="05075924" w:rsidR="00DE4059" w:rsidRDefault="00DE4059" w:rsidP="00DE405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Rachel Olsen</w:t>
                      </w:r>
                    </w:p>
                    <w:p w14:paraId="68D195CE" w14:textId="77777777" w:rsidR="00DE4059" w:rsidRDefault="00DE4059" w:rsidP="00DE405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Abigail Trautman</w:t>
                      </w:r>
                    </w:p>
                    <w:p w14:paraId="4B6CFED7" w14:textId="77777777" w:rsidR="00DE4059" w:rsidRDefault="00DE4059" w:rsidP="00DE405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2F795360" w14:textId="77777777" w:rsidR="00DE4059" w:rsidRPr="00DE4059" w:rsidRDefault="00DE4059" w:rsidP="00DE4059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DE4059">
                        <w:rPr>
                          <w:b/>
                          <w:bCs/>
                          <w:sz w:val="16"/>
                          <w:szCs w:val="16"/>
                        </w:rPr>
                        <w:t>Tenors</w:t>
                      </w:r>
                    </w:p>
                    <w:p w14:paraId="5C805879" w14:textId="05F3652A" w:rsidR="00DE4059" w:rsidRDefault="00DE4059" w:rsidP="00DE405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Hana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Nilles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,</w:t>
                      </w:r>
                    </w:p>
                    <w:p w14:paraId="42CF088D" w14:textId="77777777" w:rsidR="00DE4059" w:rsidRDefault="00DE4059" w:rsidP="00DE405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Cameron Solberg</w:t>
                      </w:r>
                    </w:p>
                    <w:p w14:paraId="1B87E6F6" w14:textId="77777777" w:rsidR="00DE4059" w:rsidRDefault="00DE4059" w:rsidP="00DE405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Eric Dill</w:t>
                      </w:r>
                    </w:p>
                    <w:p w14:paraId="47B427C2" w14:textId="77777777" w:rsidR="00DE4059" w:rsidRDefault="00DE4059" w:rsidP="00DE405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656626C0" w14:textId="66CA860F" w:rsidR="00DE4059" w:rsidRPr="00DE4059" w:rsidRDefault="00DE4059" w:rsidP="00DE4059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DE4059">
                        <w:rPr>
                          <w:b/>
                          <w:bCs/>
                          <w:sz w:val="16"/>
                          <w:szCs w:val="16"/>
                        </w:rPr>
                        <w:t>Baritones</w:t>
                      </w:r>
                    </w:p>
                    <w:p w14:paraId="1AE97576" w14:textId="657CC0BE" w:rsidR="00DE4059" w:rsidRDefault="00DE4059" w:rsidP="00DE405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Sidney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Woitalawicz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,</w:t>
                      </w:r>
                    </w:p>
                    <w:p w14:paraId="4A97E7F0" w14:textId="0D25B889" w:rsidR="00DE4059" w:rsidRDefault="00DE4059" w:rsidP="00DE405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Isabelle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Jipson</w:t>
                      </w:r>
                      <w:proofErr w:type="spellEnd"/>
                    </w:p>
                    <w:p w14:paraId="7B250F92" w14:textId="57D34FE5" w:rsidR="00DE4059" w:rsidRDefault="00DE4059" w:rsidP="00DE405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60ACE7C5" w14:textId="0FD71288" w:rsidR="00DE4059" w:rsidRPr="00DE4059" w:rsidRDefault="00DE4059" w:rsidP="00DE4059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DE4059">
                        <w:rPr>
                          <w:b/>
                          <w:bCs/>
                          <w:sz w:val="16"/>
                          <w:szCs w:val="16"/>
                        </w:rPr>
                        <w:t>Bass/ Baritone</w:t>
                      </w:r>
                    </w:p>
                    <w:p w14:paraId="1E0DD92D" w14:textId="71C98E7D" w:rsidR="00DE4059" w:rsidRDefault="00DE4059" w:rsidP="00DE405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Camden Loth</w:t>
                      </w:r>
                    </w:p>
                    <w:p w14:paraId="0D94431B" w14:textId="77777777" w:rsidR="00DE4059" w:rsidRDefault="00DE4059" w:rsidP="00DE4059">
                      <w:pPr>
                        <w:jc w:val="center"/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sectPr w:rsidR="00786104" w:rsidSect="008E3C9A">
      <w:pgSz w:w="15840" w:h="12240" w:orient="landscape"/>
      <w:pgMar w:top="720" w:right="432" w:bottom="504" w:left="50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nionPro-Regular">
    <w:altName w:val="Minion Pro"/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539CE"/>
    <w:multiLevelType w:val="hybridMultilevel"/>
    <w:tmpl w:val="202EC9F8"/>
    <w:lvl w:ilvl="0" w:tplc="C3AC572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9010E4"/>
    <w:multiLevelType w:val="hybridMultilevel"/>
    <w:tmpl w:val="C0062678"/>
    <w:lvl w:ilvl="0" w:tplc="07F47B5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A485986"/>
    <w:multiLevelType w:val="hybridMultilevel"/>
    <w:tmpl w:val="BE0C428E"/>
    <w:lvl w:ilvl="0" w:tplc="A1582A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F835C2"/>
    <w:multiLevelType w:val="hybridMultilevel"/>
    <w:tmpl w:val="72D029D2"/>
    <w:lvl w:ilvl="0" w:tplc="90EC15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F53DA0"/>
    <w:multiLevelType w:val="hybridMultilevel"/>
    <w:tmpl w:val="E68ADCA4"/>
    <w:lvl w:ilvl="0" w:tplc="863AC8FC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hideSpellingErrors/>
  <w:hideGrammaticalErrors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OpenInPublishingView" w:val="0"/>
    <w:docVar w:name="ShowMarginGuides" w:val="1"/>
    <w:docVar w:name="ShowStaticGuides" w:val="1"/>
  </w:docVars>
  <w:rsids>
    <w:rsidRoot w:val="00527894"/>
    <w:rsid w:val="000E59E5"/>
    <w:rsid w:val="001F412D"/>
    <w:rsid w:val="00267AE2"/>
    <w:rsid w:val="00333AF9"/>
    <w:rsid w:val="0033611A"/>
    <w:rsid w:val="00364CD8"/>
    <w:rsid w:val="00382935"/>
    <w:rsid w:val="00461A01"/>
    <w:rsid w:val="004B3E9A"/>
    <w:rsid w:val="00527688"/>
    <w:rsid w:val="00527894"/>
    <w:rsid w:val="00661CE5"/>
    <w:rsid w:val="006A00B9"/>
    <w:rsid w:val="006C3BC8"/>
    <w:rsid w:val="00786104"/>
    <w:rsid w:val="0079355B"/>
    <w:rsid w:val="007F0936"/>
    <w:rsid w:val="00892488"/>
    <w:rsid w:val="008E3C9A"/>
    <w:rsid w:val="00B036EE"/>
    <w:rsid w:val="00BE5EFE"/>
    <w:rsid w:val="00BE6221"/>
    <w:rsid w:val="00CF5668"/>
    <w:rsid w:val="00D30132"/>
    <w:rsid w:val="00DE4059"/>
    <w:rsid w:val="00DE42DD"/>
    <w:rsid w:val="00E31013"/>
    <w:rsid w:val="00E36AD5"/>
    <w:rsid w:val="00E40D11"/>
    <w:rsid w:val="00EE7A36"/>
    <w:rsid w:val="00FF4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F8BADC1"/>
  <w14:defaultImageDpi w14:val="300"/>
  <w15:docId w15:val="{A7798F7A-8E1B-C248-B801-B4E31144C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E6221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36EE"/>
    <w:pPr>
      <w:ind w:left="720"/>
      <w:contextualSpacing/>
    </w:pPr>
  </w:style>
  <w:style w:type="paragraph" w:customStyle="1" w:styleId="BasicParagraph">
    <w:name w:val="[Basic Paragraph]"/>
    <w:basedOn w:val="Normal"/>
    <w:uiPriority w:val="99"/>
    <w:rsid w:val="00FF40A7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BE622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BE622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NDSUPerformingArt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facebook.com/NDSUPerformingArt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tthew.patnode/Desktop/Recital_template-17%5b1%5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Recital_template-17[1].dotx</Template>
  <TotalTime>1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NDSU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Booher, Amanda</cp:lastModifiedBy>
  <cp:revision>4</cp:revision>
  <cp:lastPrinted>2016-06-29T20:54:00Z</cp:lastPrinted>
  <dcterms:created xsi:type="dcterms:W3CDTF">2021-04-07T15:41:00Z</dcterms:created>
  <dcterms:modified xsi:type="dcterms:W3CDTF">2021-04-07T15:42:00Z</dcterms:modified>
</cp:coreProperties>
</file>